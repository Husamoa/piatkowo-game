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43A4" w14:textId="471D6C40" w:rsidR="00BC61D8" w:rsidRPr="00BC61D8" w:rsidRDefault="008833CD" w:rsidP="00BC61D8">
      <w:pPr>
        <w:rPr>
          <w:b/>
          <w:bCs/>
          <w:lang w:val="pl-PL"/>
        </w:rPr>
      </w:pPr>
      <w:r w:rsidRPr="009F7A6D">
        <w:rPr>
          <w:b/>
          <w:bCs/>
          <w:lang w:val="pl-PL"/>
        </w:rPr>
        <w:t>Zadanie 1</w:t>
      </w:r>
      <w:r w:rsidR="009F7A6D" w:rsidRPr="009F7A6D">
        <w:rPr>
          <w:b/>
          <w:bCs/>
          <w:lang w:val="pl-PL"/>
        </w:rPr>
        <w:t xml:space="preserve"> (</w:t>
      </w:r>
      <w:r w:rsidR="00BF0A4A">
        <w:rPr>
          <w:b/>
          <w:bCs/>
          <w:lang w:val="pl-PL"/>
        </w:rPr>
        <w:t xml:space="preserve">Lokalizacja: </w:t>
      </w:r>
      <w:hyperlink r:id="rId7" w:history="1">
        <w:r w:rsidR="003D20A7" w:rsidRPr="00CF6587">
          <w:rPr>
            <w:rStyle w:val="Hyperlink"/>
            <w:b/>
            <w:bCs/>
            <w:lang w:val="pl-PL"/>
          </w:rPr>
          <w:t>https://maps.app.goo.gl/3j29yUFLuh8VSTzJ8</w:t>
        </w:r>
      </w:hyperlink>
      <w:r w:rsidR="003D20A7">
        <w:rPr>
          <w:b/>
          <w:bCs/>
          <w:lang w:val="pl-PL"/>
        </w:rPr>
        <w:t xml:space="preserve"> </w:t>
      </w:r>
      <w:r w:rsidR="009F7A6D">
        <w:rPr>
          <w:b/>
          <w:bCs/>
          <w:lang w:val="pl-PL"/>
        </w:rPr>
        <w:t>)</w:t>
      </w:r>
      <w:r w:rsidR="00BC61D8">
        <w:rPr>
          <w:b/>
          <w:bCs/>
          <w:lang w:val="pl-PL"/>
        </w:rPr>
        <w:t xml:space="preserve"> </w:t>
      </w:r>
      <w:r w:rsidR="00BC61D8" w:rsidRPr="00BC61D8">
        <w:rPr>
          <w:b/>
          <w:bCs/>
          <w:lang w:val="pl-PL"/>
        </w:rPr>
        <w:t>Tam, gdzie na pupie w dół się śmiga,</w:t>
      </w:r>
      <w:r w:rsidR="00BC61D8">
        <w:rPr>
          <w:b/>
          <w:bCs/>
          <w:lang w:val="pl-PL"/>
        </w:rPr>
        <w:t xml:space="preserve"> </w:t>
      </w:r>
      <w:r w:rsidR="00BC61D8" w:rsidRPr="00BC61D8">
        <w:rPr>
          <w:b/>
          <w:bCs/>
          <w:lang w:val="pl-PL"/>
        </w:rPr>
        <w:t>kolejna koperta właśnie tam się skrywa!</w:t>
      </w:r>
    </w:p>
    <w:p w14:paraId="1192E3AD" w14:textId="4ECE9F3A" w:rsidR="00D34772" w:rsidRPr="009F7A6D" w:rsidRDefault="00D34772" w:rsidP="00D34772">
      <w:pPr>
        <w:rPr>
          <w:b/>
          <w:bCs/>
          <w:lang w:val="pl-PL"/>
        </w:rPr>
      </w:pPr>
    </w:p>
    <w:p w14:paraId="00BC1DE4" w14:textId="77777777" w:rsidR="008833CD" w:rsidRPr="008833CD" w:rsidRDefault="008833CD" w:rsidP="008833CD">
      <w:pPr>
        <w:rPr>
          <w:lang w:val="pl-PL"/>
        </w:rPr>
      </w:pPr>
      <w:r w:rsidRPr="008833CD">
        <w:rPr>
          <w:lang w:val="pl-PL"/>
        </w:rPr>
        <w:t>W kolejce stoi 8 osób: Marek, Tomek, Ala, Kasia, Ola, Ewa, Piotrek i Zosia.</w:t>
      </w:r>
    </w:p>
    <w:p w14:paraId="4BD37132" w14:textId="77777777" w:rsidR="008833CD" w:rsidRPr="008833CD" w:rsidRDefault="008833CD" w:rsidP="008833CD">
      <w:pPr>
        <w:numPr>
          <w:ilvl w:val="0"/>
          <w:numId w:val="2"/>
        </w:numPr>
        <w:rPr>
          <w:lang w:val="pl-PL"/>
        </w:rPr>
      </w:pPr>
      <w:r w:rsidRPr="008833CD">
        <w:rPr>
          <w:lang w:val="pl-PL"/>
        </w:rPr>
        <w:t>Marek stoi pierwszy, a Ola ostatnia.</w:t>
      </w:r>
    </w:p>
    <w:p w14:paraId="09AA5BF1" w14:textId="4DCF8A49" w:rsidR="008833CD" w:rsidRPr="008833CD" w:rsidRDefault="008833CD" w:rsidP="008833CD">
      <w:pPr>
        <w:numPr>
          <w:ilvl w:val="0"/>
          <w:numId w:val="2"/>
        </w:numPr>
        <w:rPr>
          <w:lang w:val="pl-PL"/>
        </w:rPr>
      </w:pPr>
      <w:r w:rsidRPr="008833CD">
        <w:rPr>
          <w:lang w:val="pl-PL"/>
        </w:rPr>
        <w:t>Zosia stoi przed Olą.</w:t>
      </w:r>
    </w:p>
    <w:p w14:paraId="6795E425" w14:textId="4C3FD74E" w:rsidR="008833CD" w:rsidRPr="008833CD" w:rsidRDefault="008833CD" w:rsidP="008833CD">
      <w:pPr>
        <w:numPr>
          <w:ilvl w:val="0"/>
          <w:numId w:val="2"/>
        </w:numPr>
        <w:rPr>
          <w:lang w:val="pl-PL"/>
        </w:rPr>
      </w:pPr>
      <w:r w:rsidRPr="008833CD">
        <w:rPr>
          <w:lang w:val="pl-PL"/>
        </w:rPr>
        <w:t>Ala stoi za Tomkiem</w:t>
      </w:r>
      <w:r>
        <w:rPr>
          <w:lang w:val="pl-PL"/>
        </w:rPr>
        <w:t>, ale przed Piotrkiem.</w:t>
      </w:r>
    </w:p>
    <w:p w14:paraId="7C5E5719" w14:textId="6FFD722B" w:rsidR="008833CD" w:rsidRPr="008833CD" w:rsidRDefault="008833CD" w:rsidP="008833CD">
      <w:pPr>
        <w:numPr>
          <w:ilvl w:val="0"/>
          <w:numId w:val="2"/>
        </w:numPr>
        <w:rPr>
          <w:lang w:val="pl-PL"/>
        </w:rPr>
      </w:pPr>
      <w:r w:rsidRPr="008833CD">
        <w:rPr>
          <w:lang w:val="pl-PL"/>
        </w:rPr>
        <w:t>Ewa stoi przed Tomkiem.</w:t>
      </w:r>
    </w:p>
    <w:p w14:paraId="4A405D5B" w14:textId="7B00855D" w:rsidR="008833CD" w:rsidRPr="008833CD" w:rsidRDefault="008833CD" w:rsidP="008833CD">
      <w:pPr>
        <w:numPr>
          <w:ilvl w:val="0"/>
          <w:numId w:val="2"/>
        </w:numPr>
        <w:rPr>
          <w:lang w:val="pl-PL"/>
        </w:rPr>
      </w:pPr>
      <w:r w:rsidRPr="008833CD">
        <w:rPr>
          <w:lang w:val="pl-PL"/>
        </w:rPr>
        <w:t>Piotrek stoi przed Kasią.</w:t>
      </w:r>
    </w:p>
    <w:p w14:paraId="224A4EE4" w14:textId="77777777" w:rsidR="008833CD" w:rsidRPr="008833CD" w:rsidRDefault="008833CD" w:rsidP="008833CD">
      <w:pPr>
        <w:rPr>
          <w:lang w:val="pl-PL"/>
        </w:rPr>
      </w:pPr>
      <w:r w:rsidRPr="008833CD">
        <w:rPr>
          <w:lang w:val="pl-PL"/>
        </w:rPr>
        <w:t>W jakiej kolejności stoją?</w:t>
      </w:r>
    </w:p>
    <w:p w14:paraId="17C14AB6" w14:textId="77777777" w:rsidR="008833CD" w:rsidRPr="008833CD" w:rsidRDefault="008833CD" w:rsidP="008833CD">
      <w:pPr>
        <w:rPr>
          <w:lang w:val="pl-PL"/>
        </w:rPr>
      </w:pPr>
      <w:r w:rsidRPr="008833CD">
        <w:rPr>
          <w:i/>
          <w:iCs/>
          <w:lang w:val="pl-PL"/>
        </w:rPr>
        <w:t>Rozwiązanie:</w:t>
      </w:r>
      <w:r w:rsidRPr="008833CD">
        <w:rPr>
          <w:lang w:val="pl-PL"/>
        </w:rPr>
        <w:t xml:space="preserve"> </w:t>
      </w:r>
      <w:r w:rsidRPr="008833CD">
        <w:rPr>
          <w:b/>
          <w:bCs/>
          <w:lang w:val="pl-PL"/>
        </w:rPr>
        <w:t>Marek, Ewa, Tomek, Ala, Piotrek, Kasia, Zosia, Ola</w:t>
      </w:r>
      <w:r w:rsidRPr="008833CD">
        <w:rPr>
          <w:lang w:val="pl-PL"/>
        </w:rPr>
        <w:t>.</w:t>
      </w:r>
    </w:p>
    <w:p w14:paraId="0FB6C4BA" w14:textId="21F8A23A" w:rsidR="00530A54" w:rsidRDefault="009F7A6D" w:rsidP="00530A54">
      <w:pPr>
        <w:rPr>
          <w:b/>
          <w:bCs/>
          <w:lang w:val="pl-PL"/>
        </w:rPr>
      </w:pPr>
      <w:r w:rsidRPr="009F7A6D">
        <w:rPr>
          <w:b/>
          <w:bCs/>
          <w:lang w:val="pl-PL"/>
        </w:rPr>
        <w:t xml:space="preserve">KOD QR -&gt; </w:t>
      </w:r>
      <w:r w:rsidR="00D46FD5">
        <w:rPr>
          <w:b/>
          <w:bCs/>
          <w:lang w:val="pl-PL"/>
        </w:rPr>
        <w:t xml:space="preserve">Lokalizacja: </w:t>
      </w:r>
      <w:hyperlink r:id="rId8" w:history="1">
        <w:r w:rsidR="003D20A7" w:rsidRPr="00CF6587">
          <w:rPr>
            <w:rStyle w:val="Hyperlink"/>
            <w:b/>
            <w:bCs/>
            <w:lang w:val="pl-PL"/>
          </w:rPr>
          <w:t>https://maps.app.goo.gl/spXB7iTEME5631f1A</w:t>
        </w:r>
      </w:hyperlink>
      <w:r w:rsidR="003D20A7">
        <w:rPr>
          <w:b/>
          <w:bCs/>
          <w:lang w:val="pl-PL"/>
        </w:rPr>
        <w:t xml:space="preserve"> </w:t>
      </w:r>
      <w:r w:rsidR="008942BF">
        <w:rPr>
          <w:b/>
          <w:bCs/>
          <w:lang w:val="pl-PL"/>
        </w:rPr>
        <w:t xml:space="preserve">. </w:t>
      </w:r>
      <w:r w:rsidR="00530A54" w:rsidRPr="00530A54">
        <w:rPr>
          <w:b/>
          <w:bCs/>
          <w:lang w:val="pl-PL"/>
        </w:rPr>
        <w:t xml:space="preserve">Gdy już </w:t>
      </w:r>
      <w:r w:rsidR="000B2E06">
        <w:rPr>
          <w:b/>
          <w:bCs/>
          <w:lang w:val="pl-PL"/>
        </w:rPr>
        <w:t>na miejscu b</w:t>
      </w:r>
      <w:r w:rsidR="00530A54" w:rsidRPr="00530A54">
        <w:rPr>
          <w:b/>
          <w:bCs/>
          <w:lang w:val="pl-PL"/>
        </w:rPr>
        <w:t>iegacza odnajdziecie, gdzieś obok kopertę znajdziecie!</w:t>
      </w:r>
    </w:p>
    <w:p w14:paraId="78C4F6B3" w14:textId="194F3BD3" w:rsidR="009F7A6D" w:rsidRDefault="00B83C69" w:rsidP="00530A54">
      <w:pPr>
        <w:rPr>
          <w:lang w:val="pl-PL"/>
        </w:rPr>
      </w:pPr>
      <w:r>
        <w:rPr>
          <w:lang w:val="pl-PL"/>
        </w:rPr>
        <w:t>-----------------------------------------------------------------------------------------------------------------------------------</w:t>
      </w:r>
    </w:p>
    <w:p w14:paraId="60FEDF40" w14:textId="4FAA4379" w:rsidR="00B83C69" w:rsidRPr="00FA1EB1" w:rsidRDefault="00B83C69" w:rsidP="00D34772">
      <w:pPr>
        <w:rPr>
          <w:b/>
          <w:bCs/>
          <w:lang w:val="pl-PL"/>
        </w:rPr>
      </w:pPr>
      <w:r w:rsidRPr="00DE52D2">
        <w:rPr>
          <w:b/>
          <w:bCs/>
          <w:lang w:val="pl-PL"/>
        </w:rPr>
        <w:t>Zadanie 2 (Siłownia zewnętrzna w parku)</w:t>
      </w:r>
      <w:r w:rsidR="00FA1EB1">
        <w:rPr>
          <w:b/>
          <w:bCs/>
          <w:lang w:val="pl-PL"/>
        </w:rPr>
        <w:t>:</w:t>
      </w:r>
    </w:p>
    <w:p w14:paraId="0C845F3D" w14:textId="541E3C5B" w:rsidR="00B83C69" w:rsidRPr="00B83C69" w:rsidRDefault="00B83C69" w:rsidP="00B83C69">
      <w:pPr>
        <w:rPr>
          <w:lang w:val="pl-PL"/>
        </w:rPr>
      </w:pPr>
      <w:r>
        <w:rPr>
          <w:lang w:val="pl-PL"/>
        </w:rPr>
        <w:t>P</w:t>
      </w:r>
      <w:r w:rsidRPr="00B83C69">
        <w:rPr>
          <w:lang w:val="pl-PL"/>
        </w:rPr>
        <w:t>rzeczytajcie</w:t>
      </w:r>
      <w:r w:rsidR="00B5386C">
        <w:rPr>
          <w:lang w:val="pl-PL"/>
        </w:rPr>
        <w:t xml:space="preserve"> instrukcje</w:t>
      </w:r>
      <w:r w:rsidRPr="00B83C69">
        <w:rPr>
          <w:lang w:val="pl-PL"/>
        </w:rPr>
        <w:t xml:space="preserve"> znajdujące się </w:t>
      </w:r>
      <w:r w:rsidR="00B5386C">
        <w:rPr>
          <w:lang w:val="pl-PL"/>
        </w:rPr>
        <w:t xml:space="preserve">na </w:t>
      </w:r>
      <w:r w:rsidR="00A012BB">
        <w:rPr>
          <w:lang w:val="pl-PL"/>
        </w:rPr>
        <w:t xml:space="preserve">prasie nożnej, orbitreku oraz </w:t>
      </w:r>
      <w:r w:rsidR="005F3649">
        <w:rPr>
          <w:lang w:val="pl-PL"/>
        </w:rPr>
        <w:t>biegaczu</w:t>
      </w:r>
      <w:r w:rsidR="00B5386C">
        <w:rPr>
          <w:lang w:val="pl-PL"/>
        </w:rPr>
        <w:t xml:space="preserve"> do ćwiczeń, a n</w:t>
      </w:r>
      <w:r w:rsidRPr="00B83C69">
        <w:rPr>
          <w:lang w:val="pl-PL"/>
        </w:rPr>
        <w:t>astępnie odpowiedzcie na trzy pytania:</w:t>
      </w:r>
    </w:p>
    <w:p w14:paraId="4D4653BE" w14:textId="77777777" w:rsidR="00B83C69" w:rsidRPr="00B83C69" w:rsidRDefault="00B83C69" w:rsidP="00B83C69">
      <w:pPr>
        <w:rPr>
          <w:lang w:val="pl-PL"/>
        </w:rPr>
      </w:pPr>
      <w:r w:rsidRPr="00B83C69">
        <w:rPr>
          <w:b/>
          <w:bCs/>
          <w:lang w:val="pl-PL"/>
        </w:rPr>
        <w:t>1.</w:t>
      </w:r>
      <w:r w:rsidRPr="00B83C69">
        <w:rPr>
          <w:lang w:val="pl-PL"/>
        </w:rPr>
        <w:t xml:space="preserve"> Które urządzenie ma </w:t>
      </w:r>
      <w:r w:rsidRPr="00B83C69">
        <w:rPr>
          <w:b/>
          <w:bCs/>
          <w:lang w:val="pl-PL"/>
        </w:rPr>
        <w:t>średni</w:t>
      </w:r>
      <w:r w:rsidRPr="00B83C69">
        <w:rPr>
          <w:lang w:val="pl-PL"/>
        </w:rPr>
        <w:t xml:space="preserve"> poziom trudności?</w:t>
      </w:r>
      <w:r w:rsidRPr="00B83C69">
        <w:rPr>
          <w:lang w:val="pl-PL"/>
        </w:rPr>
        <w:br/>
      </w:r>
      <w:r w:rsidRPr="00B83C69">
        <w:rPr>
          <w:b/>
          <w:bCs/>
          <w:lang w:val="pl-PL"/>
        </w:rPr>
        <w:t>2.</w:t>
      </w:r>
      <w:r w:rsidRPr="00B83C69">
        <w:rPr>
          <w:lang w:val="pl-PL"/>
        </w:rPr>
        <w:t xml:space="preserve"> Które z pozostałych dwóch urządzeń w opisie efektu treningu wspomina o </w:t>
      </w:r>
      <w:r w:rsidRPr="00B83C69">
        <w:rPr>
          <w:b/>
          <w:bCs/>
          <w:lang w:val="pl-PL"/>
        </w:rPr>
        <w:t>zmyśle równowagi</w:t>
      </w:r>
      <w:r w:rsidRPr="00B83C69">
        <w:rPr>
          <w:lang w:val="pl-PL"/>
        </w:rPr>
        <w:t>?</w:t>
      </w:r>
      <w:r w:rsidRPr="00B83C69">
        <w:rPr>
          <w:lang w:val="pl-PL"/>
        </w:rPr>
        <w:br/>
      </w:r>
      <w:r w:rsidRPr="00B83C69">
        <w:rPr>
          <w:b/>
          <w:bCs/>
          <w:lang w:val="pl-PL"/>
        </w:rPr>
        <w:t>3.</w:t>
      </w:r>
      <w:r w:rsidRPr="00B83C69">
        <w:rPr>
          <w:lang w:val="pl-PL"/>
        </w:rPr>
        <w:t xml:space="preserve"> Które urządzenie podczas ćwiczenia angażuje zarówno </w:t>
      </w:r>
      <w:r w:rsidRPr="00B83C69">
        <w:rPr>
          <w:b/>
          <w:bCs/>
          <w:lang w:val="pl-PL"/>
        </w:rPr>
        <w:t>nogi, jak i ręce</w:t>
      </w:r>
      <w:r w:rsidRPr="00B83C69">
        <w:rPr>
          <w:lang w:val="pl-PL"/>
        </w:rPr>
        <w:t>?</w:t>
      </w:r>
    </w:p>
    <w:p w14:paraId="63AAFCEE" w14:textId="0289C0B6" w:rsidR="005F3649" w:rsidRPr="005F3649" w:rsidRDefault="005F3649" w:rsidP="005F3649">
      <w:pPr>
        <w:rPr>
          <w:lang w:val="pl-PL"/>
        </w:rPr>
      </w:pPr>
      <w:r w:rsidRPr="005F3649">
        <w:rPr>
          <w:lang w:val="pl-PL"/>
        </w:rPr>
        <w:t>Teraz policzcie liczbę liter w nazwach urządzeń, które są odpowiedziami na pytania 1, 2 i 3.</w:t>
      </w:r>
    </w:p>
    <w:p w14:paraId="7EA2DB26" w14:textId="7C163342" w:rsidR="00B83C69" w:rsidRDefault="005F3649" w:rsidP="005F3649">
      <w:pPr>
        <w:rPr>
          <w:lang w:val="pl-PL"/>
        </w:rPr>
      </w:pPr>
      <w:r w:rsidRPr="005F3649">
        <w:rPr>
          <w:lang w:val="pl-PL"/>
        </w:rPr>
        <w:t>Zapiszcie te trzy liczby jedna po drugiej</w:t>
      </w:r>
      <w:r>
        <w:rPr>
          <w:lang w:val="pl-PL"/>
        </w:rPr>
        <w:t>, bez spacji ani ich dodawania do siebie.</w:t>
      </w:r>
      <w:r w:rsidRPr="005F3649">
        <w:rPr>
          <w:lang w:val="pl-PL"/>
        </w:rPr>
        <w:t xml:space="preserve"> To Wasz kod.</w:t>
      </w:r>
    </w:p>
    <w:p w14:paraId="1349396F" w14:textId="327F85EF" w:rsidR="001E12EA" w:rsidRDefault="005F3649" w:rsidP="00D34772">
      <w:pPr>
        <w:rPr>
          <w:lang w:val="pl-PL"/>
        </w:rPr>
      </w:pPr>
      <w:r w:rsidRPr="00DE52D2">
        <w:rPr>
          <w:i/>
          <w:iCs/>
          <w:lang w:val="pl-PL"/>
        </w:rPr>
        <w:t>Rozwiązanie:</w:t>
      </w:r>
      <w:r>
        <w:rPr>
          <w:lang w:val="pl-PL"/>
        </w:rPr>
        <w:t xml:space="preserve"> </w:t>
      </w:r>
      <w:r w:rsidR="00DE52D2" w:rsidRPr="00DE52D2">
        <w:rPr>
          <w:b/>
          <w:bCs/>
          <w:lang w:val="pl-PL"/>
        </w:rPr>
        <w:t>1078</w:t>
      </w:r>
    </w:p>
    <w:p w14:paraId="0CA4CDE3" w14:textId="098926E2" w:rsidR="001E12EA" w:rsidRPr="00FA1EB1" w:rsidRDefault="00FA1EB1" w:rsidP="00D34772">
      <w:pPr>
        <w:rPr>
          <w:b/>
          <w:bCs/>
          <w:lang w:val="pl-PL"/>
        </w:rPr>
      </w:pPr>
      <w:r w:rsidRPr="00FA1EB1">
        <w:rPr>
          <w:b/>
          <w:bCs/>
          <w:lang w:val="pl-PL"/>
        </w:rPr>
        <w:t xml:space="preserve">KOD QR -&gt; </w:t>
      </w:r>
      <w:r w:rsidR="007301CB">
        <w:rPr>
          <w:b/>
          <w:bCs/>
          <w:lang w:val="pl-PL"/>
        </w:rPr>
        <w:t xml:space="preserve">Lokalizacja: </w:t>
      </w:r>
      <w:r w:rsidR="003D20A7">
        <w:rPr>
          <w:b/>
          <w:bCs/>
          <w:lang w:val="pl-PL"/>
        </w:rPr>
        <w:fldChar w:fldCharType="begin"/>
      </w:r>
      <w:r w:rsidR="003D20A7">
        <w:rPr>
          <w:b/>
          <w:bCs/>
          <w:lang w:val="pl-PL"/>
        </w:rPr>
        <w:instrText>HYPERLINK "</w:instrText>
      </w:r>
      <w:r w:rsidR="003D20A7" w:rsidRPr="003D20A7">
        <w:rPr>
          <w:b/>
          <w:bCs/>
          <w:lang w:val="pl-PL"/>
        </w:rPr>
        <w:instrText>https://maps.app.goo.gl/4PngX43xJh8dBxWN9</w:instrText>
      </w:r>
      <w:r w:rsidR="003D20A7">
        <w:rPr>
          <w:b/>
          <w:bCs/>
          <w:lang w:val="pl-PL"/>
        </w:rPr>
        <w:instrText>"</w:instrText>
      </w:r>
      <w:r w:rsidR="003D20A7">
        <w:rPr>
          <w:b/>
          <w:bCs/>
          <w:lang w:val="pl-PL"/>
        </w:rPr>
        <w:fldChar w:fldCharType="separate"/>
      </w:r>
      <w:r w:rsidR="003D20A7" w:rsidRPr="00CF6587">
        <w:rPr>
          <w:rStyle w:val="Hyperlink"/>
          <w:b/>
          <w:bCs/>
          <w:lang w:val="pl-PL"/>
        </w:rPr>
        <w:t>https://maps.app.goo.gl/4PngX43xJh8dBxWN9</w:t>
      </w:r>
      <w:r w:rsidR="003D20A7">
        <w:rPr>
          <w:b/>
          <w:bCs/>
          <w:lang w:val="pl-PL"/>
        </w:rPr>
        <w:fldChar w:fldCharType="end"/>
      </w:r>
      <w:r w:rsidR="003D20A7">
        <w:rPr>
          <w:b/>
          <w:bCs/>
          <w:lang w:val="pl-PL"/>
        </w:rPr>
        <w:t xml:space="preserve"> </w:t>
      </w:r>
      <w:r w:rsidR="002C195D">
        <w:rPr>
          <w:b/>
          <w:bCs/>
          <w:lang w:val="pl-PL"/>
        </w:rPr>
        <w:t xml:space="preserve">Kolejne zadanie znajdziecie tam, </w:t>
      </w:r>
      <w:r w:rsidR="008C2B83">
        <w:rPr>
          <w:b/>
          <w:bCs/>
          <w:lang w:val="pl-PL"/>
        </w:rPr>
        <w:t>gdzie mali książęta i księżniczki</w:t>
      </w:r>
      <w:r w:rsidR="002C195D">
        <w:rPr>
          <w:b/>
          <w:bCs/>
          <w:lang w:val="pl-PL"/>
        </w:rPr>
        <w:t xml:space="preserve"> parkują pod przedszkolem swoje rowery i bryczki.</w:t>
      </w:r>
    </w:p>
    <w:p w14:paraId="7536E90C" w14:textId="3CCCB2F6" w:rsidR="001E12EA" w:rsidRDefault="003024AE" w:rsidP="00D34772">
      <w:pPr>
        <w:rPr>
          <w:lang w:val="pl-PL"/>
        </w:rPr>
      </w:pPr>
      <w:r>
        <w:rPr>
          <w:lang w:val="pl-PL"/>
        </w:rPr>
        <w:t>---------------------------------------------------------------------------------------------------------------------------------</w:t>
      </w:r>
    </w:p>
    <w:p w14:paraId="78C2E509" w14:textId="47EBF0B8" w:rsidR="00230E97" w:rsidRDefault="003024AE" w:rsidP="00EC3303">
      <w:pPr>
        <w:rPr>
          <w:b/>
          <w:bCs/>
          <w:lang w:val="pl-PL"/>
        </w:rPr>
      </w:pPr>
      <w:r>
        <w:rPr>
          <w:b/>
          <w:bCs/>
          <w:lang w:val="pl-PL"/>
        </w:rPr>
        <w:t>Zadanie (pod Baśniowym Zamkiem):</w:t>
      </w:r>
    </w:p>
    <w:p w14:paraId="3700F502" w14:textId="277A8797" w:rsidR="003024AE" w:rsidRPr="009E4AE9" w:rsidRDefault="003024AE" w:rsidP="003024AE">
      <w:pPr>
        <w:rPr>
          <w:lang w:val="pl-PL"/>
        </w:rPr>
      </w:pPr>
      <w:r w:rsidRPr="00EC3303">
        <w:rPr>
          <w:lang w:val="pl-PL"/>
        </w:rPr>
        <w:t xml:space="preserve">Mężczyzna wskazując na portret mówi: „Nie mam braci ani sióstr, ale ojciec tego człowieka to syn mojego ojca”. </w:t>
      </w:r>
      <w:r w:rsidRPr="009E4AE9">
        <w:rPr>
          <w:lang w:val="pl-PL"/>
        </w:rPr>
        <w:t>Kto jest na portrecie?</w:t>
      </w:r>
    </w:p>
    <w:p w14:paraId="3AC420F9" w14:textId="77777777" w:rsidR="003024AE" w:rsidRDefault="003024AE" w:rsidP="003024AE">
      <w:pPr>
        <w:rPr>
          <w:b/>
          <w:bCs/>
          <w:lang w:val="pl-PL"/>
        </w:rPr>
      </w:pPr>
      <w:r w:rsidRPr="008833CD">
        <w:rPr>
          <w:i/>
          <w:iCs/>
          <w:lang w:val="pl-PL"/>
        </w:rPr>
        <w:t>Rozwiązanie:</w:t>
      </w:r>
      <w:r w:rsidRPr="008833CD">
        <w:rPr>
          <w:lang w:val="pl-PL"/>
        </w:rPr>
        <w:t xml:space="preserve"> </w:t>
      </w:r>
      <w:r>
        <w:rPr>
          <w:b/>
          <w:bCs/>
          <w:lang w:val="pl-PL"/>
        </w:rPr>
        <w:t>Jego syn.</w:t>
      </w:r>
    </w:p>
    <w:p w14:paraId="304DE2C2" w14:textId="51397128" w:rsidR="003024AE" w:rsidRDefault="00790897" w:rsidP="00702BBC">
      <w:pPr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 xml:space="preserve">Kod QR -&gt; Lokalizacja: </w:t>
      </w:r>
      <w:hyperlink r:id="rId9" w:history="1">
        <w:r w:rsidR="007B2CF9" w:rsidRPr="00CF6587">
          <w:rPr>
            <w:rStyle w:val="Hyperlink"/>
            <w:b/>
            <w:bCs/>
            <w:lang w:val="pl-PL"/>
          </w:rPr>
          <w:t>https://maps.app.goo.gl/enu31goCEdpPn8cA7</w:t>
        </w:r>
      </w:hyperlink>
      <w:r w:rsidR="007B2CF9">
        <w:rPr>
          <w:b/>
          <w:bCs/>
          <w:lang w:val="pl-PL"/>
        </w:rPr>
        <w:t xml:space="preserve"> </w:t>
      </w:r>
      <w:r w:rsidR="00702BBC" w:rsidRPr="00702BBC">
        <w:rPr>
          <w:b/>
          <w:bCs/>
          <w:lang w:val="pl-PL"/>
        </w:rPr>
        <w:t>Przy wejściu do szkoły donice czekają,</w:t>
      </w:r>
      <w:r w:rsidR="00702BBC">
        <w:rPr>
          <w:b/>
          <w:bCs/>
          <w:lang w:val="pl-PL"/>
        </w:rPr>
        <w:t xml:space="preserve"> </w:t>
      </w:r>
      <w:r w:rsidR="00702BBC" w:rsidRPr="00702BBC">
        <w:rPr>
          <w:b/>
          <w:bCs/>
          <w:lang w:val="pl-PL"/>
        </w:rPr>
        <w:t>a gdzieś w ich pobliżu instrukcję chowają!</w:t>
      </w:r>
      <w:r>
        <w:rPr>
          <w:b/>
          <w:bCs/>
          <w:lang w:val="pl-PL"/>
        </w:rPr>
        <w:br/>
      </w:r>
    </w:p>
    <w:p w14:paraId="2931CBAA" w14:textId="77777777" w:rsidR="00790897" w:rsidRDefault="00790897" w:rsidP="00EC3303">
      <w:pPr>
        <w:rPr>
          <w:b/>
          <w:bCs/>
          <w:lang w:val="pl-PL"/>
        </w:rPr>
      </w:pPr>
    </w:p>
    <w:p w14:paraId="3D916376" w14:textId="58792D4F" w:rsidR="00265071" w:rsidRDefault="00265071" w:rsidP="00265071">
      <w:pPr>
        <w:rPr>
          <w:b/>
          <w:bCs/>
          <w:lang w:val="pl-PL"/>
        </w:rPr>
      </w:pPr>
      <w:r>
        <w:rPr>
          <w:b/>
          <w:bCs/>
          <w:lang w:val="pl-PL"/>
        </w:rPr>
        <w:t>Zadanie (LO XV):</w:t>
      </w:r>
    </w:p>
    <w:p w14:paraId="0DA17897" w14:textId="3122115D" w:rsidR="00265071" w:rsidRPr="00C61FB9" w:rsidRDefault="00265071" w:rsidP="00265071">
      <w:pPr>
        <w:rPr>
          <w:lang w:val="pl-PL"/>
        </w:rPr>
      </w:pPr>
      <w:r w:rsidRPr="00C61FB9">
        <w:rPr>
          <w:lang w:val="pl-PL"/>
        </w:rPr>
        <w:t xml:space="preserve">Napiszcie wspólnie wierszyk składający się z </w:t>
      </w:r>
      <w:r w:rsidR="006E29B7" w:rsidRPr="00C61FB9">
        <w:rPr>
          <w:b/>
          <w:bCs/>
          <w:lang w:val="pl-PL"/>
        </w:rPr>
        <w:t>8</w:t>
      </w:r>
      <w:r w:rsidRPr="00C61FB9">
        <w:rPr>
          <w:b/>
          <w:bCs/>
          <w:lang w:val="pl-PL"/>
        </w:rPr>
        <w:t xml:space="preserve"> wersów</w:t>
      </w:r>
      <w:r w:rsidRPr="00C61FB9">
        <w:rPr>
          <w:lang w:val="pl-PL"/>
        </w:rPr>
        <w:t xml:space="preserve">. Użyjcie w nim </w:t>
      </w:r>
      <w:r w:rsidR="006E29B7" w:rsidRPr="00C61FB9">
        <w:rPr>
          <w:lang w:val="pl-PL"/>
        </w:rPr>
        <w:t>podane poniżej słowa</w:t>
      </w:r>
      <w:r w:rsidR="000A582C" w:rsidRPr="00C61FB9">
        <w:rPr>
          <w:lang w:val="pl-PL"/>
        </w:rPr>
        <w:t xml:space="preserve">. W jednym wersie można użyć więcej niż jedno z podanych słów. </w:t>
      </w:r>
    </w:p>
    <w:p w14:paraId="069C00B7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kalafior</w:t>
      </w:r>
    </w:p>
    <w:p w14:paraId="29D42760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pantofel</w:t>
      </w:r>
    </w:p>
    <w:p w14:paraId="4AF75EDF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łaskotki</w:t>
      </w:r>
    </w:p>
    <w:p w14:paraId="0EFF786B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szczypiorek</w:t>
      </w:r>
    </w:p>
    <w:p w14:paraId="79BB4775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galareta</w:t>
      </w:r>
    </w:p>
    <w:p w14:paraId="20B14240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żyrafa</w:t>
      </w:r>
    </w:p>
    <w:p w14:paraId="4B4756B5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kalosz</w:t>
      </w:r>
    </w:p>
    <w:p w14:paraId="0AD64635" w14:textId="77777777" w:rsidR="00265071" w:rsidRPr="00FF1749" w:rsidRDefault="00265071" w:rsidP="00265071">
      <w:pPr>
        <w:pStyle w:val="ListParagraph"/>
        <w:numPr>
          <w:ilvl w:val="0"/>
          <w:numId w:val="3"/>
        </w:numPr>
        <w:rPr>
          <w:lang w:val="pl-PL"/>
        </w:rPr>
      </w:pPr>
      <w:r w:rsidRPr="00FF1749">
        <w:rPr>
          <w:lang w:val="pl-PL"/>
        </w:rPr>
        <w:t>bąbelek</w:t>
      </w:r>
    </w:p>
    <w:p w14:paraId="5D34291B" w14:textId="77777777" w:rsidR="00265071" w:rsidRDefault="00265071" w:rsidP="00265071">
      <w:pPr>
        <w:rPr>
          <w:lang w:val="pl-PL"/>
        </w:rPr>
      </w:pPr>
      <w:r>
        <w:rPr>
          <w:b/>
          <w:bCs/>
          <w:lang w:val="pl-PL"/>
        </w:rPr>
        <w:t xml:space="preserve">Odpowiedź: </w:t>
      </w:r>
      <w:r w:rsidRPr="0039600E">
        <w:rPr>
          <w:lang w:val="pl-PL"/>
        </w:rPr>
        <w:t xml:space="preserve">wytwór wyobraźni dziewczyn </w:t>
      </w:r>
      <w:r w:rsidRPr="003960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1B0253C" w14:textId="6B58BA57" w:rsidR="00265071" w:rsidRPr="00400CB3" w:rsidRDefault="00265071" w:rsidP="00EC3303">
      <w:pPr>
        <w:rPr>
          <w:b/>
          <w:bCs/>
          <w:lang w:val="pl-PL"/>
        </w:rPr>
      </w:pPr>
      <w:r w:rsidRPr="00400CB3">
        <w:rPr>
          <w:b/>
          <w:bCs/>
          <w:lang w:val="pl-PL"/>
        </w:rPr>
        <w:t xml:space="preserve">KOD QR -&gt; </w:t>
      </w:r>
      <w:r w:rsidR="00211219">
        <w:rPr>
          <w:b/>
          <w:bCs/>
          <w:lang w:val="pl-PL"/>
        </w:rPr>
        <w:fldChar w:fldCharType="begin"/>
      </w:r>
      <w:r w:rsidR="00211219" w:rsidRPr="00400CB3">
        <w:rPr>
          <w:b/>
          <w:bCs/>
          <w:lang w:val="pl-PL"/>
        </w:rPr>
        <w:instrText>HYPERLINK "</w:instrText>
      </w:r>
      <w:r w:rsidR="00211219" w:rsidRPr="00400CB3">
        <w:rPr>
          <w:b/>
          <w:bCs/>
          <w:lang w:val="pl-PL"/>
        </w:rPr>
        <w:instrText>https://maps.app.goo.gl/VxBkwQgEBFMMtFAF6</w:instrText>
      </w:r>
      <w:r w:rsidR="00211219" w:rsidRPr="00400CB3">
        <w:rPr>
          <w:b/>
          <w:bCs/>
          <w:lang w:val="pl-PL"/>
        </w:rPr>
        <w:instrText>"</w:instrText>
      </w:r>
      <w:r w:rsidR="00211219">
        <w:rPr>
          <w:b/>
          <w:bCs/>
          <w:lang w:val="pl-PL"/>
        </w:rPr>
        <w:fldChar w:fldCharType="separate"/>
      </w:r>
      <w:r w:rsidR="00211219" w:rsidRPr="00400CB3">
        <w:rPr>
          <w:rStyle w:val="Hyperlink"/>
          <w:b/>
          <w:bCs/>
          <w:lang w:val="pl-PL"/>
        </w:rPr>
        <w:t>https://maps.app.goo.gl/VxBkwQgEBFMMtFAF6</w:t>
      </w:r>
      <w:r w:rsidR="00211219">
        <w:rPr>
          <w:b/>
          <w:bCs/>
          <w:lang w:val="pl-PL"/>
        </w:rPr>
        <w:fldChar w:fldCharType="end"/>
      </w:r>
      <w:r w:rsidR="00211219" w:rsidRPr="00400CB3">
        <w:rPr>
          <w:b/>
          <w:bCs/>
          <w:lang w:val="pl-PL"/>
        </w:rPr>
        <w:t xml:space="preserve"> </w:t>
      </w:r>
      <w:r w:rsidR="00400CB3" w:rsidRPr="00400CB3">
        <w:rPr>
          <w:b/>
          <w:bCs/>
          <w:lang w:val="pl-PL"/>
        </w:rPr>
        <w:t>Tera</w:t>
      </w:r>
      <w:r w:rsidR="00400CB3">
        <w:rPr>
          <w:b/>
          <w:bCs/>
          <w:lang w:val="pl-PL"/>
        </w:rPr>
        <w:t>z plan jest oczywisty: szukajcie koperty w okolicy Poradnika Młodego Rowerzysty!</w:t>
      </w:r>
    </w:p>
    <w:p w14:paraId="1DDCEFF5" w14:textId="5F8D45FB" w:rsidR="00211219" w:rsidRPr="00400CB3" w:rsidRDefault="00131580" w:rsidP="00EC3303">
      <w:pPr>
        <w:rPr>
          <w:b/>
          <w:bCs/>
          <w:lang w:val="pl-PL"/>
        </w:rPr>
      </w:pPr>
      <w:r>
        <w:rPr>
          <w:b/>
          <w:bCs/>
          <w:lang w:val="pl-PL"/>
        </w:rPr>
        <w:t>---------------------------------------------------------------------------------------------------------------------------------------</w:t>
      </w:r>
    </w:p>
    <w:p w14:paraId="6F1DD6A2" w14:textId="62B755FD" w:rsidR="006F1DA9" w:rsidRDefault="006F1DA9" w:rsidP="00EC3303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Zadanie </w:t>
      </w:r>
      <w:r w:rsidR="009F7A6D">
        <w:rPr>
          <w:b/>
          <w:bCs/>
          <w:lang w:val="pl-PL"/>
        </w:rPr>
        <w:t xml:space="preserve"> (Plac rowerowy)</w:t>
      </w:r>
      <w:r>
        <w:rPr>
          <w:b/>
          <w:bCs/>
          <w:lang w:val="pl-PL"/>
        </w:rPr>
        <w:t>:</w:t>
      </w:r>
    </w:p>
    <w:p w14:paraId="68C8793B" w14:textId="77777777" w:rsidR="00741257" w:rsidRPr="00741257" w:rsidRDefault="00741257" w:rsidP="00741257">
      <w:pPr>
        <w:rPr>
          <w:lang w:val="pl-PL"/>
        </w:rPr>
      </w:pPr>
      <w:r w:rsidRPr="00741257">
        <w:rPr>
          <w:lang w:val="pl-PL"/>
        </w:rPr>
        <w:t>W czterech domach przy jednej ulicy mieszkają Marek, Piotr, Ola, Ania. Każde z nich ma jedno zwierzę: psa, kota, żółwia, papugę. Rozmieśćcie zwierzęta i ich właścicieli w odpowiednich domach biorac pod uwagę, że:</w:t>
      </w:r>
    </w:p>
    <w:p w14:paraId="6DDFAA64" w14:textId="77777777" w:rsidR="00741257" w:rsidRPr="00741257" w:rsidRDefault="00741257" w:rsidP="00741257">
      <w:pPr>
        <w:rPr>
          <w:lang w:val="pl-PL"/>
        </w:rPr>
      </w:pPr>
      <w:r w:rsidRPr="00741257">
        <w:rPr>
          <w:lang w:val="pl-PL"/>
        </w:rPr>
        <w:t>- Piotr i żółw mieszkają w sąsiadujących domach</w:t>
      </w:r>
    </w:p>
    <w:p w14:paraId="3898B5FD" w14:textId="77777777" w:rsidR="00741257" w:rsidRPr="00741257" w:rsidRDefault="00741257" w:rsidP="00741257">
      <w:pPr>
        <w:rPr>
          <w:lang w:val="pl-PL"/>
        </w:rPr>
      </w:pPr>
      <w:r w:rsidRPr="00741257">
        <w:rPr>
          <w:lang w:val="pl-PL"/>
        </w:rPr>
        <w:t>- Marek mieszka w domu numer 4</w:t>
      </w:r>
    </w:p>
    <w:p w14:paraId="558A87E5" w14:textId="77777777" w:rsidR="00741257" w:rsidRPr="00741257" w:rsidRDefault="00741257" w:rsidP="00741257">
      <w:pPr>
        <w:rPr>
          <w:lang w:val="pl-PL"/>
        </w:rPr>
      </w:pPr>
      <w:r w:rsidRPr="00741257">
        <w:rPr>
          <w:lang w:val="pl-PL"/>
        </w:rPr>
        <w:t>- Ola mieszka w domu znajdującym się po prawej stronie od domu, w którym mieszka kot.</w:t>
      </w:r>
    </w:p>
    <w:p w14:paraId="3E8C45FE" w14:textId="77777777" w:rsidR="00741257" w:rsidRPr="00741257" w:rsidRDefault="00741257" w:rsidP="00741257">
      <w:pPr>
        <w:rPr>
          <w:lang w:val="pl-PL"/>
        </w:rPr>
      </w:pPr>
      <w:r w:rsidRPr="00741257">
        <w:rPr>
          <w:lang w:val="pl-PL"/>
        </w:rPr>
        <w:t>- Papuga mieszka w domu numer 1.</w:t>
      </w:r>
    </w:p>
    <w:p w14:paraId="7C7B2EA5" w14:textId="77777777" w:rsidR="00741257" w:rsidRDefault="00741257" w:rsidP="00741257">
      <w:pPr>
        <w:rPr>
          <w:lang w:val="pl-PL"/>
        </w:rPr>
      </w:pPr>
      <w:r w:rsidRPr="00741257">
        <w:rPr>
          <w:lang w:val="pl-PL"/>
        </w:rPr>
        <w:t>Rozwiązanie: Dom 1 – Ania i papuga, Dom 2 – Piotr i kot, Dom 3 – Ola i żółw, Dom 4 – Marek i pies.</w:t>
      </w:r>
    </w:p>
    <w:p w14:paraId="53CBFFCB" w14:textId="47A0BCE3" w:rsidR="006F1DA9" w:rsidRPr="00D503CE" w:rsidRDefault="009F7A6D" w:rsidP="00741257">
      <w:pPr>
        <w:rPr>
          <w:b/>
          <w:bCs/>
          <w:lang w:val="pl-PL"/>
        </w:rPr>
      </w:pPr>
      <w:r w:rsidRPr="00D503CE">
        <w:rPr>
          <w:b/>
          <w:bCs/>
          <w:lang w:val="pl-PL"/>
        </w:rPr>
        <w:t>KOD QR -&gt;</w:t>
      </w:r>
      <w:r w:rsidR="002B52D4" w:rsidRPr="00D503CE">
        <w:rPr>
          <w:b/>
          <w:bCs/>
          <w:lang w:val="pl-PL"/>
        </w:rPr>
        <w:t xml:space="preserve"> </w:t>
      </w:r>
      <w:hyperlink r:id="rId10" w:history="1">
        <w:r w:rsidR="008A5B32" w:rsidRPr="00D503CE">
          <w:rPr>
            <w:rStyle w:val="Hyperlink"/>
            <w:b/>
            <w:bCs/>
            <w:lang w:val="pl-PL"/>
          </w:rPr>
          <w:t>https://maps.app.goo.gl/C5ZrTF5CAiMkD5dD7</w:t>
        </w:r>
      </w:hyperlink>
      <w:r w:rsidR="008A5B32" w:rsidRPr="00D503CE">
        <w:rPr>
          <w:b/>
          <w:bCs/>
          <w:lang w:val="pl-PL"/>
        </w:rPr>
        <w:t xml:space="preserve"> </w:t>
      </w:r>
      <w:r w:rsidR="00D503CE" w:rsidRPr="00D503CE">
        <w:rPr>
          <w:b/>
          <w:bCs/>
          <w:lang w:val="pl-PL"/>
        </w:rPr>
        <w:t>Tera</w:t>
      </w:r>
      <w:r w:rsidR="00D503CE">
        <w:rPr>
          <w:b/>
          <w:bCs/>
          <w:lang w:val="pl-PL"/>
        </w:rPr>
        <w:t>z do miejsca zjazdów na linie zmierzajcie i tam kolejnej koperty szukajcie!</w:t>
      </w:r>
    </w:p>
    <w:p w14:paraId="2B29EAEB" w14:textId="4235001E" w:rsidR="00265071" w:rsidRPr="00D503CE" w:rsidRDefault="00D503CE" w:rsidP="00265071">
      <w:pPr>
        <w:rPr>
          <w:b/>
          <w:bCs/>
          <w:lang w:val="pl-PL"/>
        </w:rPr>
      </w:pPr>
      <w:r>
        <w:rPr>
          <w:b/>
          <w:bCs/>
          <w:lang w:val="pl-PL"/>
        </w:rPr>
        <w:t>--------------------------------------------------------------------------------------------------------------------------------------</w:t>
      </w:r>
    </w:p>
    <w:p w14:paraId="2B836300" w14:textId="6F43ADF7" w:rsidR="00265071" w:rsidRDefault="00265071" w:rsidP="00265071">
      <w:pPr>
        <w:rPr>
          <w:b/>
          <w:bCs/>
          <w:lang w:val="pl-PL"/>
        </w:rPr>
      </w:pPr>
      <w:r>
        <w:rPr>
          <w:b/>
          <w:bCs/>
          <w:lang w:val="pl-PL"/>
        </w:rPr>
        <w:t>Zadanie (Tyrolka) :</w:t>
      </w:r>
    </w:p>
    <w:p w14:paraId="6A79CD64" w14:textId="77777777" w:rsidR="00265071" w:rsidRPr="00156D40" w:rsidRDefault="00265071" w:rsidP="00265071">
      <w:pPr>
        <w:rPr>
          <w:lang w:val="pl-PL"/>
        </w:rPr>
      </w:pPr>
      <w:r w:rsidRPr="00156D40">
        <w:rPr>
          <w:lang w:val="pl-PL"/>
        </w:rPr>
        <w:t>Rozwiązaniem każdej zagadki jest słowo na literę „S”. Gdy rozwiążecie wszystkie dziewięć, policzcie wszystkie litery ze wszystkich słów razem. Wpiszcie wynik w aplikacji.</w:t>
      </w:r>
    </w:p>
    <w:p w14:paraId="5DC95FBA" w14:textId="77777777" w:rsidR="00265071" w:rsidRPr="00156D40" w:rsidRDefault="00265071" w:rsidP="00265071">
      <w:pPr>
        <w:numPr>
          <w:ilvl w:val="0"/>
          <w:numId w:val="4"/>
        </w:numPr>
      </w:pPr>
      <w:r w:rsidRPr="00156D40">
        <w:rPr>
          <w:lang w:val="pl-PL"/>
        </w:rPr>
        <w:lastRenderedPageBreak/>
        <w:t xml:space="preserve">Mają króla, hetmana i gońców, ale nie mają ani jednego żołnierza z karabinem. </w:t>
      </w:r>
      <w:r w:rsidRPr="00156D40">
        <w:t>→ SZACHY (6)</w:t>
      </w:r>
    </w:p>
    <w:p w14:paraId="116A39B7" w14:textId="77777777" w:rsidR="00265071" w:rsidRPr="00156D40" w:rsidRDefault="00265071" w:rsidP="00265071">
      <w:pPr>
        <w:numPr>
          <w:ilvl w:val="0"/>
          <w:numId w:val="4"/>
        </w:numPr>
        <w:rPr>
          <w:lang w:val="pl-PL"/>
        </w:rPr>
      </w:pPr>
      <w:r w:rsidRPr="00156D40">
        <w:rPr>
          <w:lang w:val="pl-PL"/>
        </w:rPr>
        <w:t>Dwie takie noszą Twoje stopy, a w pralce jedna zawsze znika. → SKARPETKA (9)</w:t>
      </w:r>
    </w:p>
    <w:p w14:paraId="3334DE79" w14:textId="77777777" w:rsidR="00265071" w:rsidRPr="00156D40" w:rsidRDefault="00265071" w:rsidP="00265071">
      <w:pPr>
        <w:numPr>
          <w:ilvl w:val="0"/>
          <w:numId w:val="4"/>
        </w:numPr>
        <w:rPr>
          <w:lang w:val="pl-PL"/>
        </w:rPr>
      </w:pPr>
      <w:r w:rsidRPr="00156D40">
        <w:rPr>
          <w:lang w:val="pl-PL"/>
        </w:rPr>
        <w:t>Ma ogon ryby i śpiewa w bajkach, a w mieście wyje, gdy jest alarm. → SYRENA (6)</w:t>
      </w:r>
    </w:p>
    <w:p w14:paraId="0E479C41" w14:textId="77777777" w:rsidR="00265071" w:rsidRPr="00156D40" w:rsidRDefault="00265071" w:rsidP="00265071">
      <w:pPr>
        <w:numPr>
          <w:ilvl w:val="0"/>
          <w:numId w:val="4"/>
        </w:numPr>
        <w:rPr>
          <w:lang w:val="pl-PL"/>
        </w:rPr>
      </w:pPr>
      <w:r w:rsidRPr="00156D40">
        <w:rPr>
          <w:lang w:val="pl-PL"/>
        </w:rPr>
        <w:t>Zamykasz w nim ogórki na zimę, a babcia dżem. → SŁOIK (5)</w:t>
      </w:r>
    </w:p>
    <w:p w14:paraId="6C422A59" w14:textId="77777777" w:rsidR="00265071" w:rsidRPr="00156D40" w:rsidRDefault="00265071" w:rsidP="00265071">
      <w:pPr>
        <w:numPr>
          <w:ilvl w:val="0"/>
          <w:numId w:val="4"/>
        </w:numPr>
        <w:rPr>
          <w:lang w:val="pl-PL"/>
        </w:rPr>
      </w:pPr>
      <w:r w:rsidRPr="00156D40">
        <w:rPr>
          <w:lang w:val="pl-PL"/>
        </w:rPr>
        <w:t>Pracuje po cichu, ma kryptonim i zbiera tajne informacje. → SZPIEG (6)</w:t>
      </w:r>
    </w:p>
    <w:p w14:paraId="415F9623" w14:textId="77777777" w:rsidR="00265071" w:rsidRPr="00156D40" w:rsidRDefault="00265071" w:rsidP="00265071">
      <w:pPr>
        <w:numPr>
          <w:ilvl w:val="0"/>
          <w:numId w:val="4"/>
        </w:numPr>
      </w:pPr>
      <w:r w:rsidRPr="00156D40">
        <w:rPr>
          <w:lang w:val="pl-PL"/>
        </w:rPr>
        <w:t xml:space="preserve">Ma kod, a bez niego nikt nie powinien go otworzyć. W środku trzyma się skarby. </w:t>
      </w:r>
      <w:r w:rsidRPr="00156D40">
        <w:t>→ SEJF (4)</w:t>
      </w:r>
    </w:p>
    <w:p w14:paraId="0B0F95A9" w14:textId="77777777" w:rsidR="00265071" w:rsidRPr="00156D40" w:rsidRDefault="00265071" w:rsidP="00265071">
      <w:pPr>
        <w:numPr>
          <w:ilvl w:val="0"/>
          <w:numId w:val="4"/>
        </w:numPr>
        <w:rPr>
          <w:lang w:val="pl-PL"/>
        </w:rPr>
      </w:pPr>
      <w:r w:rsidRPr="00156D40">
        <w:rPr>
          <w:lang w:val="pl-PL"/>
        </w:rPr>
        <w:t>Jest na schodach i na termometrze, a w szkole to też ocena. → STOPIEŃ (7)</w:t>
      </w:r>
    </w:p>
    <w:p w14:paraId="6FED18CF" w14:textId="77777777" w:rsidR="00265071" w:rsidRPr="00156D40" w:rsidRDefault="00265071" w:rsidP="00265071">
      <w:pPr>
        <w:numPr>
          <w:ilvl w:val="0"/>
          <w:numId w:val="4"/>
        </w:numPr>
      </w:pPr>
      <w:r w:rsidRPr="00156D40">
        <w:rPr>
          <w:lang w:val="pl-PL"/>
        </w:rPr>
        <w:t xml:space="preserve">Otwiera się w powietrzu i ratuje skoczka. </w:t>
      </w:r>
      <w:r w:rsidRPr="00156D40">
        <w:t>→ SPADOCHRON (10)</w:t>
      </w:r>
    </w:p>
    <w:p w14:paraId="75DDA1AD" w14:textId="77777777" w:rsidR="00265071" w:rsidRPr="00156D40" w:rsidRDefault="00265071" w:rsidP="00265071">
      <w:pPr>
        <w:numPr>
          <w:ilvl w:val="0"/>
          <w:numId w:val="4"/>
        </w:numPr>
      </w:pPr>
      <w:r w:rsidRPr="00156D40">
        <w:rPr>
          <w:lang w:val="pl-PL"/>
        </w:rPr>
        <w:t xml:space="preserve">Żółty kwiat, który zawsze patrzy w stronę słońca. Ma pestki, które ptaki uwielbiają. </w:t>
      </w:r>
      <w:r w:rsidRPr="00156D40">
        <w:t>→ SŁONECZNIK (10)</w:t>
      </w:r>
    </w:p>
    <w:p w14:paraId="52905A04" w14:textId="77777777" w:rsidR="00265071" w:rsidRPr="00156D40" w:rsidRDefault="00265071" w:rsidP="00265071">
      <w:pPr>
        <w:rPr>
          <w:b/>
          <w:bCs/>
        </w:rPr>
      </w:pPr>
      <w:proofErr w:type="spellStart"/>
      <w:r w:rsidRPr="00156D40">
        <w:rPr>
          <w:b/>
          <w:bCs/>
          <w:i/>
          <w:iCs/>
        </w:rPr>
        <w:t>Odpowiedź</w:t>
      </w:r>
      <w:proofErr w:type="spellEnd"/>
      <w:r w:rsidRPr="00156D40">
        <w:rPr>
          <w:b/>
          <w:bCs/>
          <w:i/>
          <w:iCs/>
        </w:rPr>
        <w:t xml:space="preserve"> w </w:t>
      </w:r>
      <w:proofErr w:type="spellStart"/>
      <w:r w:rsidRPr="00156D40">
        <w:rPr>
          <w:b/>
          <w:bCs/>
          <w:i/>
          <w:iCs/>
        </w:rPr>
        <w:t>aplikacji</w:t>
      </w:r>
      <w:proofErr w:type="spellEnd"/>
      <w:r w:rsidRPr="00156D40">
        <w:rPr>
          <w:b/>
          <w:bCs/>
          <w:i/>
          <w:iCs/>
        </w:rPr>
        <w:t>:</w:t>
      </w:r>
      <w:r w:rsidRPr="00156D40">
        <w:rPr>
          <w:b/>
          <w:bCs/>
        </w:rPr>
        <w:t xml:space="preserve"> 63</w:t>
      </w:r>
    </w:p>
    <w:p w14:paraId="1E54A4B5" w14:textId="5C23D422" w:rsidR="00230E97" w:rsidRDefault="00230E97" w:rsidP="00EC3303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KOD QR -&gt; </w:t>
      </w:r>
      <w:r w:rsidR="00C96880">
        <w:rPr>
          <w:b/>
          <w:bCs/>
          <w:lang w:val="pl-PL"/>
        </w:rPr>
        <w:t xml:space="preserve">Lokalizacja: </w:t>
      </w:r>
      <w:hyperlink r:id="rId11" w:history="1">
        <w:r w:rsidR="00C96880" w:rsidRPr="00CF6587">
          <w:rPr>
            <w:rStyle w:val="Hyperlink"/>
            <w:b/>
            <w:bCs/>
            <w:lang w:val="pl-PL"/>
          </w:rPr>
          <w:t>https://maps.app.goo.gl/vqAhpgyviHMyRUTt6</w:t>
        </w:r>
      </w:hyperlink>
      <w:r w:rsidR="0003029E">
        <w:rPr>
          <w:b/>
          <w:bCs/>
          <w:lang w:val="pl-PL"/>
        </w:rPr>
        <w:t xml:space="preserve"> </w:t>
      </w:r>
      <w:r w:rsidR="00B4485F">
        <w:rPr>
          <w:b/>
          <w:bCs/>
          <w:lang w:val="pl-PL"/>
        </w:rPr>
        <w:t>Kolejna koperta czeka na Was tam, gdzie kilka tramwajów może jechać na raz.</w:t>
      </w:r>
    </w:p>
    <w:p w14:paraId="7D28427E" w14:textId="0E4C1FC0" w:rsidR="00230E97" w:rsidRDefault="00B4485F" w:rsidP="00EC3303">
      <w:pPr>
        <w:rPr>
          <w:b/>
          <w:bCs/>
          <w:lang w:val="pl-PL"/>
        </w:rPr>
      </w:pPr>
      <w:r>
        <w:rPr>
          <w:b/>
          <w:bCs/>
          <w:lang w:val="pl-PL"/>
        </w:rPr>
        <w:t>----------------------------------------------------------------------------------------------------------------------------------------</w:t>
      </w:r>
    </w:p>
    <w:p w14:paraId="7903D31E" w14:textId="64498AF9" w:rsidR="00230E97" w:rsidRDefault="00230E97" w:rsidP="00230E97">
      <w:pPr>
        <w:rPr>
          <w:b/>
          <w:bCs/>
          <w:lang w:val="pl-PL"/>
        </w:rPr>
      </w:pPr>
      <w:r>
        <w:rPr>
          <w:b/>
          <w:bCs/>
          <w:lang w:val="pl-PL"/>
        </w:rPr>
        <w:t>Zadanie (na wiadukcie PST):</w:t>
      </w:r>
    </w:p>
    <w:p w14:paraId="22C7123F" w14:textId="77777777" w:rsidR="00230E97" w:rsidRDefault="00230E97" w:rsidP="00230E97">
      <w:pPr>
        <w:rPr>
          <w:lang w:val="pl-PL"/>
        </w:rPr>
      </w:pPr>
      <w:r w:rsidRPr="00156D40">
        <w:rPr>
          <w:lang w:val="pl-PL"/>
        </w:rPr>
        <w:t xml:space="preserve">Macie dziewięć karteczek z cyframi od 1 do 9. Ułóżcie je w kwadracie 3x3 tak, żeby suma liczb w każdym rzędzie, kolumnie i na obu przekątnych wynosiła </w:t>
      </w:r>
      <w:r w:rsidRPr="00156D40">
        <w:rPr>
          <w:b/>
          <w:bCs/>
          <w:lang w:val="pl-PL"/>
        </w:rPr>
        <w:t>15</w:t>
      </w:r>
      <w:r w:rsidRPr="00156D40">
        <w:rPr>
          <w:lang w:val="pl-PL"/>
        </w:rPr>
        <w:t>.</w:t>
      </w:r>
    </w:p>
    <w:p w14:paraId="4A13C78A" w14:textId="6B379A72" w:rsidR="00230E97" w:rsidRDefault="00230E97" w:rsidP="00230E97">
      <w:pPr>
        <w:rPr>
          <w:lang w:val="pl-PL"/>
        </w:rPr>
      </w:pPr>
      <w:r w:rsidRPr="00230E97">
        <w:rPr>
          <w:lang w:val="pl-PL"/>
        </w:rPr>
        <w:t xml:space="preserve">Gdy </w:t>
      </w:r>
      <w:r>
        <w:rPr>
          <w:lang w:val="pl-PL"/>
        </w:rPr>
        <w:t xml:space="preserve">je </w:t>
      </w:r>
      <w:r w:rsidRPr="00230E97">
        <w:rPr>
          <w:lang w:val="pl-PL"/>
        </w:rPr>
        <w:t>ustawicie, wpiszcie w aplikacji sumę liczb stojących w czterech rogach.</w:t>
      </w:r>
    </w:p>
    <w:p w14:paraId="73DACC00" w14:textId="77777777" w:rsidR="00230E97" w:rsidRPr="000B2E06" w:rsidRDefault="00230E97" w:rsidP="00230E97">
      <w:pPr>
        <w:rPr>
          <w:lang w:val="pl-PL"/>
        </w:rPr>
      </w:pPr>
      <w:r w:rsidRPr="000B2E06">
        <w:rPr>
          <w:i/>
          <w:iCs/>
          <w:lang w:val="pl-PL"/>
        </w:rPr>
        <w:t>Odpowiedź:</w:t>
      </w:r>
      <w:r w:rsidRPr="000B2E06">
        <w:rPr>
          <w:lang w:val="pl-PL"/>
        </w:rPr>
        <w:t xml:space="preserve"> </w:t>
      </w:r>
      <w:r w:rsidRPr="000B2E06">
        <w:rPr>
          <w:b/>
          <w:bCs/>
          <w:lang w:val="pl-PL"/>
        </w:rPr>
        <w:t>20</w:t>
      </w:r>
      <w:r w:rsidRPr="000B2E06">
        <w:rPr>
          <w:lang w:val="pl-PL"/>
        </w:rPr>
        <w:t>.</w:t>
      </w:r>
    </w:p>
    <w:p w14:paraId="4F4B7FC8" w14:textId="4FAA871E" w:rsidR="00381ECD" w:rsidRDefault="007A1E91" w:rsidP="00381ECD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KOD QR -&gt; </w:t>
      </w:r>
      <w:r w:rsidR="00C96880">
        <w:rPr>
          <w:b/>
          <w:bCs/>
          <w:lang w:val="pl-PL"/>
        </w:rPr>
        <w:t xml:space="preserve">Lokalizacja: </w:t>
      </w:r>
      <w:hyperlink r:id="rId12" w:history="1">
        <w:r w:rsidR="00C96880" w:rsidRPr="00CF6587">
          <w:rPr>
            <w:rStyle w:val="Hyperlink"/>
            <w:b/>
            <w:bCs/>
            <w:lang w:val="pl-PL"/>
          </w:rPr>
          <w:t>https://maps.app.goo.gl/nTuF1mHcnRW9HT9a9</w:t>
        </w:r>
      </w:hyperlink>
      <w:r w:rsidR="00C96880">
        <w:rPr>
          <w:b/>
          <w:bCs/>
          <w:lang w:val="pl-PL"/>
        </w:rPr>
        <w:t xml:space="preserve"> </w:t>
      </w:r>
      <w:r w:rsidR="00381ECD" w:rsidRPr="00381ECD">
        <w:rPr>
          <w:b/>
          <w:bCs/>
          <w:lang w:val="pl-PL"/>
        </w:rPr>
        <w:t>Gdy już Plac Spektakularny odnajdziecie,</w:t>
      </w:r>
      <w:r w:rsidR="00381ECD">
        <w:rPr>
          <w:b/>
          <w:bCs/>
          <w:lang w:val="pl-PL"/>
        </w:rPr>
        <w:t xml:space="preserve"> </w:t>
      </w:r>
      <w:r w:rsidR="00381ECD" w:rsidRPr="00381ECD">
        <w:rPr>
          <w:b/>
          <w:bCs/>
          <w:lang w:val="pl-PL"/>
        </w:rPr>
        <w:t xml:space="preserve"> chwilę odpocząć pewnie zechcecie.Lecz zanim na ławce wygodnie siądziecie,</w:t>
      </w:r>
      <w:r w:rsidR="00381ECD">
        <w:rPr>
          <w:b/>
          <w:bCs/>
          <w:lang w:val="pl-PL"/>
        </w:rPr>
        <w:t xml:space="preserve"> </w:t>
      </w:r>
      <w:r w:rsidR="00381ECD" w:rsidRPr="00381ECD">
        <w:rPr>
          <w:b/>
          <w:bCs/>
          <w:lang w:val="pl-PL"/>
        </w:rPr>
        <w:t>sprawdźcie je wszystkie, a kopertę znajdziecie!</w:t>
      </w:r>
    </w:p>
    <w:p w14:paraId="56762CBF" w14:textId="21A84428" w:rsidR="00265071" w:rsidRDefault="000B2E06" w:rsidP="00381ECD">
      <w:pPr>
        <w:rPr>
          <w:b/>
          <w:bCs/>
          <w:lang w:val="pl-PL"/>
        </w:rPr>
      </w:pPr>
      <w:r>
        <w:rPr>
          <w:b/>
          <w:bCs/>
          <w:lang w:val="pl-PL"/>
        </w:rPr>
        <w:t>--------------------------------------------------------------------------------------------------------------------------------------</w:t>
      </w:r>
    </w:p>
    <w:p w14:paraId="2505CCD2" w14:textId="50E535E1" w:rsidR="002B52D4" w:rsidRDefault="002B52D4" w:rsidP="002B52D4">
      <w:pPr>
        <w:rPr>
          <w:b/>
          <w:bCs/>
          <w:lang w:val="pl-PL"/>
        </w:rPr>
      </w:pPr>
      <w:r>
        <w:rPr>
          <w:b/>
          <w:bCs/>
          <w:lang w:val="pl-PL"/>
        </w:rPr>
        <w:t>Zadanie  (na dużym pająku):</w:t>
      </w:r>
    </w:p>
    <w:p w14:paraId="54B3F014" w14:textId="0CA575A6" w:rsidR="008E57FB" w:rsidRPr="008E57FB" w:rsidRDefault="008E57FB" w:rsidP="008E57FB">
      <w:pPr>
        <w:rPr>
          <w:lang w:val="pl-PL"/>
        </w:rPr>
      </w:pPr>
      <w:r w:rsidRPr="008E57FB">
        <w:rPr>
          <w:lang w:val="pl-PL"/>
        </w:rPr>
        <w:t>Regulamin skrywa kod. Odszukajcie właściwe informacje i zapiszcie odpowiedzi bez spacji, dokładnie w tej kolejności:</w:t>
      </w:r>
    </w:p>
    <w:p w14:paraId="160DFF5E" w14:textId="77777777" w:rsidR="008E57FB" w:rsidRPr="008E57FB" w:rsidRDefault="008E57FB" w:rsidP="008E57FB">
      <w:pPr>
        <w:rPr>
          <w:lang w:val="pl-PL"/>
        </w:rPr>
      </w:pPr>
      <w:r w:rsidRPr="008E57FB">
        <w:rPr>
          <w:lang w:val="pl-PL"/>
        </w:rPr>
        <w:t>1. Od której godziny plac zabaw jest otwarty?</w:t>
      </w:r>
    </w:p>
    <w:p w14:paraId="320A734B" w14:textId="07BE4135" w:rsidR="008E57FB" w:rsidRPr="008E57FB" w:rsidRDefault="008E57FB" w:rsidP="008E57FB">
      <w:pPr>
        <w:rPr>
          <w:lang w:val="pl-PL"/>
        </w:rPr>
      </w:pPr>
      <w:r w:rsidRPr="008E57FB">
        <w:rPr>
          <w:lang w:val="pl-PL"/>
        </w:rPr>
        <w:t>2. Do której godziny jest otwarty?</w:t>
      </w:r>
    </w:p>
    <w:p w14:paraId="55F5DC49" w14:textId="28D85523" w:rsidR="008E57FB" w:rsidRPr="008E57FB" w:rsidRDefault="008E57FB" w:rsidP="008E57FB">
      <w:pPr>
        <w:rPr>
          <w:lang w:val="pl-PL"/>
        </w:rPr>
      </w:pPr>
      <w:r w:rsidRPr="008E57FB">
        <w:rPr>
          <w:lang w:val="pl-PL"/>
        </w:rPr>
        <w:t>3. Do ilu lat dzieci mogą korzystać z urządzeń wyłącznie pod opieką osoby pełnoletniej?</w:t>
      </w:r>
    </w:p>
    <w:p w14:paraId="22A63CC6" w14:textId="4CEE19EF" w:rsidR="008E57FB" w:rsidRPr="008E57FB" w:rsidRDefault="008E57FB" w:rsidP="008E57FB">
      <w:pPr>
        <w:rPr>
          <w:lang w:val="pl-PL"/>
        </w:rPr>
      </w:pPr>
      <w:r w:rsidRPr="008E57FB">
        <w:rPr>
          <w:lang w:val="pl-PL"/>
        </w:rPr>
        <w:t>4. Ile głównych, ponumerowanych punktów ma regulamin?</w:t>
      </w:r>
    </w:p>
    <w:p w14:paraId="0E7ECB84" w14:textId="77777777" w:rsidR="000F380A" w:rsidRDefault="008E57FB" w:rsidP="008E57FB">
      <w:pPr>
        <w:rPr>
          <w:lang w:val="pl-PL"/>
        </w:rPr>
      </w:pPr>
      <w:r w:rsidRPr="008E57FB">
        <w:rPr>
          <w:lang w:val="pl-PL"/>
        </w:rPr>
        <w:t>Teraz połączcie odpowiedzi w jeden kod.</w:t>
      </w:r>
    </w:p>
    <w:p w14:paraId="5975BDDB" w14:textId="19B1898E" w:rsidR="002B52D4" w:rsidRDefault="002B52D4" w:rsidP="008E57FB">
      <w:pPr>
        <w:rPr>
          <w:b/>
          <w:bCs/>
          <w:lang w:val="pl-PL"/>
        </w:rPr>
      </w:pPr>
      <w:r w:rsidRPr="005A030E">
        <w:rPr>
          <w:i/>
          <w:iCs/>
          <w:lang w:val="pl-PL"/>
        </w:rPr>
        <w:lastRenderedPageBreak/>
        <w:t>Odpowiedź:</w:t>
      </w:r>
      <w:r>
        <w:rPr>
          <w:b/>
          <w:bCs/>
          <w:lang w:val="pl-PL"/>
        </w:rPr>
        <w:t xml:space="preserve"> </w:t>
      </w:r>
      <w:r w:rsidR="000F380A">
        <w:rPr>
          <w:b/>
          <w:bCs/>
          <w:lang w:val="pl-PL"/>
        </w:rPr>
        <w:t>82278</w:t>
      </w:r>
    </w:p>
    <w:p w14:paraId="7D322C8B" w14:textId="141A006C" w:rsidR="0043528E" w:rsidRPr="00367906" w:rsidRDefault="002B52D4" w:rsidP="00D34772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KOD QR -&gt; </w:t>
      </w:r>
      <w:r w:rsidR="000F380A">
        <w:rPr>
          <w:b/>
          <w:bCs/>
          <w:lang w:val="pl-PL"/>
        </w:rPr>
        <w:t xml:space="preserve">Lokalizacja: </w:t>
      </w:r>
      <w:hyperlink r:id="rId13" w:history="1">
        <w:r w:rsidR="00216B90" w:rsidRPr="00CF6587">
          <w:rPr>
            <w:rStyle w:val="Hyperlink"/>
            <w:b/>
            <w:bCs/>
            <w:lang w:val="pl-PL"/>
          </w:rPr>
          <w:t>https://maps.app.goo.gl/4kBqp7zc8UJsdy9w8</w:t>
        </w:r>
      </w:hyperlink>
      <w:r w:rsidR="00216B90">
        <w:rPr>
          <w:b/>
          <w:bCs/>
          <w:lang w:val="pl-PL"/>
        </w:rPr>
        <w:t xml:space="preserve"> </w:t>
      </w:r>
      <w:r w:rsidR="005F30BA" w:rsidRPr="005F30BA">
        <w:rPr>
          <w:b/>
          <w:bCs/>
          <w:lang w:val="pl-PL"/>
        </w:rPr>
        <w:t xml:space="preserve">Do </w:t>
      </w:r>
      <w:r w:rsidR="003A6A02">
        <w:rPr>
          <w:b/>
          <w:bCs/>
          <w:lang w:val="pl-PL"/>
        </w:rPr>
        <w:t>K</w:t>
      </w:r>
      <w:r w:rsidR="005F30BA" w:rsidRPr="005F30BA">
        <w:rPr>
          <w:b/>
          <w:bCs/>
          <w:lang w:val="pl-PL"/>
        </w:rPr>
        <w:t xml:space="preserve">róla Chrobrego </w:t>
      </w:r>
      <w:r w:rsidR="00033F03">
        <w:rPr>
          <w:b/>
          <w:bCs/>
          <w:lang w:val="pl-PL"/>
        </w:rPr>
        <w:t>swe kroki skierujcie</w:t>
      </w:r>
      <w:r w:rsidR="005F30BA" w:rsidRPr="005F30BA">
        <w:rPr>
          <w:b/>
          <w:bCs/>
          <w:lang w:val="pl-PL"/>
        </w:rPr>
        <w:t xml:space="preserve">, </w:t>
      </w:r>
      <w:r w:rsidR="00033F03">
        <w:rPr>
          <w:b/>
          <w:bCs/>
          <w:lang w:val="pl-PL"/>
        </w:rPr>
        <w:t>dziarsko przez osiedle maszerujcie.</w:t>
      </w:r>
      <w:r w:rsidR="005F30BA" w:rsidRPr="005F30BA">
        <w:rPr>
          <w:b/>
          <w:bCs/>
          <w:lang w:val="pl-PL"/>
        </w:rPr>
        <w:t xml:space="preserve"> Znajdźcie tam </w:t>
      </w:r>
      <w:r w:rsidR="00033F03">
        <w:rPr>
          <w:b/>
          <w:bCs/>
          <w:lang w:val="pl-PL"/>
        </w:rPr>
        <w:t xml:space="preserve">duże </w:t>
      </w:r>
      <w:r w:rsidR="005F30BA" w:rsidRPr="005F30BA">
        <w:rPr>
          <w:b/>
          <w:bCs/>
          <w:lang w:val="pl-PL"/>
        </w:rPr>
        <w:t>drzewo, rozejrzyjcie się śmiało,</w:t>
      </w:r>
      <w:r w:rsidR="00D715A6">
        <w:rPr>
          <w:b/>
          <w:bCs/>
          <w:lang w:val="pl-PL"/>
        </w:rPr>
        <w:t xml:space="preserve"> </w:t>
      </w:r>
      <w:r w:rsidR="005F30BA" w:rsidRPr="005F30BA">
        <w:rPr>
          <w:b/>
          <w:bCs/>
          <w:lang w:val="pl-PL"/>
        </w:rPr>
        <w:t xml:space="preserve">bo coś się przy </w:t>
      </w:r>
      <w:r w:rsidR="005A030E">
        <w:rPr>
          <w:b/>
          <w:bCs/>
          <w:lang w:val="pl-PL"/>
        </w:rPr>
        <w:t>nim</w:t>
      </w:r>
      <w:r w:rsidR="005F30BA" w:rsidRPr="005F30BA">
        <w:rPr>
          <w:b/>
          <w:bCs/>
          <w:lang w:val="pl-PL"/>
        </w:rPr>
        <w:t xml:space="preserve"> sprytnie schowało!</w:t>
      </w:r>
    </w:p>
    <w:sectPr w:rsidR="0043528E" w:rsidRPr="0036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212D5"/>
    <w:multiLevelType w:val="hybridMultilevel"/>
    <w:tmpl w:val="51245004"/>
    <w:lvl w:ilvl="0" w:tplc="D66ECEC0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7571C"/>
    <w:multiLevelType w:val="hybridMultilevel"/>
    <w:tmpl w:val="3BE07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37F43"/>
    <w:multiLevelType w:val="multilevel"/>
    <w:tmpl w:val="1F26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A4EF3"/>
    <w:multiLevelType w:val="multilevel"/>
    <w:tmpl w:val="2308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21241">
    <w:abstractNumId w:val="0"/>
  </w:num>
  <w:num w:numId="2" w16cid:durableId="1778450581">
    <w:abstractNumId w:val="2"/>
  </w:num>
  <w:num w:numId="3" w16cid:durableId="358433497">
    <w:abstractNumId w:val="1"/>
  </w:num>
  <w:num w:numId="4" w16cid:durableId="354502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72"/>
    <w:rsid w:val="00015FDD"/>
    <w:rsid w:val="0003029E"/>
    <w:rsid w:val="00033F03"/>
    <w:rsid w:val="000A582C"/>
    <w:rsid w:val="000B2E06"/>
    <w:rsid w:val="000F380A"/>
    <w:rsid w:val="001002AD"/>
    <w:rsid w:val="00131580"/>
    <w:rsid w:val="00144B06"/>
    <w:rsid w:val="00156D40"/>
    <w:rsid w:val="001B1244"/>
    <w:rsid w:val="001D22F3"/>
    <w:rsid w:val="001E12EA"/>
    <w:rsid w:val="00211219"/>
    <w:rsid w:val="00216B90"/>
    <w:rsid w:val="00230E97"/>
    <w:rsid w:val="00255D94"/>
    <w:rsid w:val="00265071"/>
    <w:rsid w:val="002B52D4"/>
    <w:rsid w:val="002C195D"/>
    <w:rsid w:val="002D4417"/>
    <w:rsid w:val="003024AE"/>
    <w:rsid w:val="00325363"/>
    <w:rsid w:val="0036673E"/>
    <w:rsid w:val="00367906"/>
    <w:rsid w:val="00381ECD"/>
    <w:rsid w:val="0039600E"/>
    <w:rsid w:val="003A6A02"/>
    <w:rsid w:val="003D20A7"/>
    <w:rsid w:val="00400CB3"/>
    <w:rsid w:val="0043528E"/>
    <w:rsid w:val="00467514"/>
    <w:rsid w:val="004A6EBC"/>
    <w:rsid w:val="00530A54"/>
    <w:rsid w:val="005836D0"/>
    <w:rsid w:val="005A030E"/>
    <w:rsid w:val="005D5AC8"/>
    <w:rsid w:val="005D76E9"/>
    <w:rsid w:val="005F30BA"/>
    <w:rsid w:val="005F3649"/>
    <w:rsid w:val="00630486"/>
    <w:rsid w:val="006A60A5"/>
    <w:rsid w:val="006E29B7"/>
    <w:rsid w:val="006F1DA9"/>
    <w:rsid w:val="00702BBC"/>
    <w:rsid w:val="007301CB"/>
    <w:rsid w:val="0074088E"/>
    <w:rsid w:val="00741257"/>
    <w:rsid w:val="007421E8"/>
    <w:rsid w:val="0075281E"/>
    <w:rsid w:val="00790897"/>
    <w:rsid w:val="00793602"/>
    <w:rsid w:val="007A1E91"/>
    <w:rsid w:val="007B2CF9"/>
    <w:rsid w:val="007F705C"/>
    <w:rsid w:val="00805708"/>
    <w:rsid w:val="008642BE"/>
    <w:rsid w:val="008833CD"/>
    <w:rsid w:val="008942BF"/>
    <w:rsid w:val="008A5B32"/>
    <w:rsid w:val="008C2B83"/>
    <w:rsid w:val="008E0D47"/>
    <w:rsid w:val="008E57FB"/>
    <w:rsid w:val="00962861"/>
    <w:rsid w:val="00973B92"/>
    <w:rsid w:val="009759D6"/>
    <w:rsid w:val="009E4AE9"/>
    <w:rsid w:val="009F7A6D"/>
    <w:rsid w:val="00A012BB"/>
    <w:rsid w:val="00A53B6E"/>
    <w:rsid w:val="00A75107"/>
    <w:rsid w:val="00B24222"/>
    <w:rsid w:val="00B4485F"/>
    <w:rsid w:val="00B5386C"/>
    <w:rsid w:val="00B5570A"/>
    <w:rsid w:val="00B83C69"/>
    <w:rsid w:val="00BC61D8"/>
    <w:rsid w:val="00BF0A4A"/>
    <w:rsid w:val="00C61FB9"/>
    <w:rsid w:val="00C82698"/>
    <w:rsid w:val="00C96880"/>
    <w:rsid w:val="00CE05C0"/>
    <w:rsid w:val="00D34772"/>
    <w:rsid w:val="00D46FD5"/>
    <w:rsid w:val="00D503CE"/>
    <w:rsid w:val="00D715A6"/>
    <w:rsid w:val="00D84C80"/>
    <w:rsid w:val="00DE52D2"/>
    <w:rsid w:val="00E565E1"/>
    <w:rsid w:val="00E62734"/>
    <w:rsid w:val="00EA04B5"/>
    <w:rsid w:val="00EB6849"/>
    <w:rsid w:val="00EC3303"/>
    <w:rsid w:val="00ED6382"/>
    <w:rsid w:val="00F47F5A"/>
    <w:rsid w:val="00F86E43"/>
    <w:rsid w:val="00FA1EB1"/>
    <w:rsid w:val="00FD57FC"/>
    <w:rsid w:val="00FF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2952"/>
  <w15:chartTrackingRefBased/>
  <w15:docId w15:val="{D97A9B3C-237D-4E1B-80B6-41A8202D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7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spXB7iTEME5631f1A" TargetMode="External"/><Relationship Id="rId13" Type="http://schemas.openxmlformats.org/officeDocument/2006/relationships/hyperlink" Target="https://maps.app.goo.gl/4kBqp7zc8UJsdy9w8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maps.app.goo.gl/3j29yUFLuh8VSTzJ8" TargetMode="External"/><Relationship Id="rId12" Type="http://schemas.openxmlformats.org/officeDocument/2006/relationships/hyperlink" Target="https://maps.app.goo.gl/nTuF1mHcnRW9HT9a9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aps.app.goo.gl/vqAhpgyviHMyRUTt6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maps.app.goo.gl/C5ZrTF5CAiMkD5dD7" TargetMode="External"/><Relationship Id="rId4" Type="http://schemas.openxmlformats.org/officeDocument/2006/relationships/styles" Target="styles.xml"/><Relationship Id="rId9" Type="http://schemas.openxmlformats.org/officeDocument/2006/relationships/hyperlink" Target="https://maps.app.goo.gl/enu31goCEdpPn8cA7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LKAA\AppData\Local\Temp\Templafy\WordVsto\jvzd5bp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 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6C516BEF-5EE8-414F-B722-94F7E84357D3}">
  <ds:schemaRefs/>
</ds:datastoreItem>
</file>

<file path=customXml/itemProps2.xml><?xml version="1.0" encoding="utf-8"?>
<ds:datastoreItem xmlns:ds="http://schemas.openxmlformats.org/officeDocument/2006/customXml" ds:itemID="{AC57D892-AEF8-47EE-A975-45B157E9E0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jvzd5bpc</Template>
  <TotalTime>10</TotalTime>
  <Pages>4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Nolka</dc:creator>
  <cp:keywords/>
  <dc:description/>
  <cp:lastModifiedBy>Agnieszka Nolka</cp:lastModifiedBy>
  <cp:revision>12</cp:revision>
  <cp:lastPrinted>2026-10-16T14:01:00Z</cp:lastPrinted>
  <dcterms:created xsi:type="dcterms:W3CDTF">2026-10-16T16:22:00Z</dcterms:created>
  <dcterms:modified xsi:type="dcterms:W3CDTF">2026-10-16T16:31:00Z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kornferry</vt:lpwstr>
  </property>
  <property fmtid="{D5CDD505-2E9C-101B-9397-08002B2CF9AE}" pid="3" name="TemplafyTemplateId">
    <vt:lpwstr>637619325933258249</vt:lpwstr>
  </property>
  <property fmtid="{D5CDD505-2E9C-101B-9397-08002B2CF9AE}" pid="4" name="TemplafyUserProfileId">
    <vt:lpwstr>1557318467855843394</vt:lpwstr>
  </property>
  <property fmtid="{D5CDD505-2E9C-101B-9397-08002B2CF9AE}" pid="5" name="TemplafyFromBlank">
    <vt:bool>true</vt:bool>
  </property>
  <property fmtid="{D5CDD505-2E9C-101B-9397-08002B2CF9AE}" pid="6" name="MSIP_Label_9b3bbc24-db1f-4ab2-ad15-7ba8f937a5cd_Enabled">
    <vt:lpwstr>true</vt:lpwstr>
  </property>
  <property fmtid="{D5CDD505-2E9C-101B-9397-08002B2CF9AE}" pid="7" name="MSIP_Label_9b3bbc24-db1f-4ab2-ad15-7ba8f937a5cd_SetDate">
    <vt:lpwstr>2026-10-16T11:30:17Z</vt:lpwstr>
  </property>
  <property fmtid="{D5CDD505-2E9C-101B-9397-08002B2CF9AE}" pid="8" name="MSIP_Label_9b3bbc24-db1f-4ab2-ad15-7ba8f937a5cd_Method">
    <vt:lpwstr>Standard</vt:lpwstr>
  </property>
  <property fmtid="{D5CDD505-2E9C-101B-9397-08002B2CF9AE}" pid="9" name="MSIP_Label_9b3bbc24-db1f-4ab2-ad15-7ba8f937a5cd_Name">
    <vt:lpwstr>General</vt:lpwstr>
  </property>
  <property fmtid="{D5CDD505-2E9C-101B-9397-08002B2CF9AE}" pid="10" name="MSIP_Label_9b3bbc24-db1f-4ab2-ad15-7ba8f937a5cd_SiteId">
    <vt:lpwstr>e9d21387-43f1-4e06-a253-f9ed9096dc48</vt:lpwstr>
  </property>
  <property fmtid="{D5CDD505-2E9C-101B-9397-08002B2CF9AE}" pid="11" name="MSIP_Label_9b3bbc24-db1f-4ab2-ad15-7ba8f937a5cd_ActionId">
    <vt:lpwstr>c0d6bf83-e3a9-458a-9cb6-4513a829d5b4</vt:lpwstr>
  </property>
  <property fmtid="{D5CDD505-2E9C-101B-9397-08002B2CF9AE}" pid="12" name="MSIP_Label_9b3bbc24-db1f-4ab2-ad15-7ba8f937a5cd_ContentBits">
    <vt:lpwstr>0</vt:lpwstr>
  </property>
  <property fmtid="{D5CDD505-2E9C-101B-9397-08002B2CF9AE}" pid="13" name="MSIP_Label_9b3bbc24-db1f-4ab2-ad15-7ba8f937a5cd_Tag">
    <vt:lpwstr>10, 3, 0, 1</vt:lpwstr>
  </property>
</Properties>
</file>